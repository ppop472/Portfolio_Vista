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F6DC0" w14:textId="77777777" w:rsidR="002B7D22" w:rsidRDefault="002B7D22"/>
    <w:p w14:paraId="648F6DC1" w14:textId="77777777" w:rsidR="002B7D22" w:rsidRDefault="004723F8">
      <w:r>
        <w:t> </w:t>
      </w:r>
    </w:p>
    <w:p w14:paraId="648F6DC2" w14:textId="77777777" w:rsidR="002B7D22" w:rsidRDefault="004723F8">
      <w:r>
        <w:t>1. Actieve deelname en inbreng tijdens overleg</w:t>
      </w:r>
    </w:p>
    <w:p w14:paraId="648F6DC3" w14:textId="77777777" w:rsidR="002B7D22" w:rsidRDefault="004723F8">
      <w:r>
        <w:t> </w:t>
      </w:r>
    </w:p>
    <w:p w14:paraId="648F6DC4" w14:textId="77777777" w:rsidR="002B7D22" w:rsidRDefault="004723F8">
      <w:r>
        <w:t xml:space="preserve">De kandidaat is actief aanwezig in overlegmomenten. Brengt relevante onderwerpen in, waarbij de breedte van de opdracht/problemen worden gezien en de kandidaat stelt relevante </w:t>
      </w:r>
      <w:r>
        <w:t>vragen.</w:t>
      </w:r>
    </w:p>
    <w:p w14:paraId="648F6DC5" w14:textId="77777777" w:rsidR="002B7D22" w:rsidRDefault="004723F8">
      <w:r>
        <w:t> </w:t>
      </w:r>
    </w:p>
    <w:p w14:paraId="648F6DC6" w14:textId="77777777" w:rsidR="002B7D22" w:rsidRDefault="004723F8">
      <w:r>
        <w:t>Criteria:</w:t>
      </w:r>
    </w:p>
    <w:p w14:paraId="648F6DC7" w14:textId="77777777" w:rsidR="002B7D22" w:rsidRDefault="004723F8">
      <w:r>
        <w:t>• Aanwezig en betrokken bij overlegmomenten</w:t>
      </w:r>
    </w:p>
    <w:p w14:paraId="648F6DC8" w14:textId="77777777" w:rsidR="002B7D22" w:rsidRDefault="004723F8">
      <w:r>
        <w:t>• Inbreng van technische en functionele onderwerpen</w:t>
      </w:r>
    </w:p>
    <w:p w14:paraId="648F6DC9" w14:textId="77777777" w:rsidR="002B7D22" w:rsidRDefault="004723F8">
      <w:r>
        <w:t>• Stellen van inzicht gevende en relevante vragen</w:t>
      </w:r>
    </w:p>
    <w:p w14:paraId="648F6DCA" w14:textId="77777777" w:rsidR="002B7D22" w:rsidRDefault="004723F8">
      <w:r>
        <w:t> </w:t>
      </w:r>
    </w:p>
    <w:p w14:paraId="648F6DCB" w14:textId="77777777" w:rsidR="002B7D22" w:rsidRDefault="004723F8">
      <w:r>
        <w:t>Beoordelingsopties:</w:t>
      </w:r>
    </w:p>
    <w:p w14:paraId="648F6DCC" w14:textId="77777777" w:rsidR="002B7D22" w:rsidRDefault="004723F8">
      <w:r>
        <w:t>☐</w:t>
      </w:r>
      <w:r>
        <w:t xml:space="preserve"> Niet of nauwelijks</w:t>
      </w:r>
    </w:p>
    <w:p w14:paraId="648F6DCD" w14:textId="77777777" w:rsidR="002B7D22" w:rsidRDefault="004723F8">
      <w:r>
        <w:t>☐</w:t>
      </w:r>
      <w:r>
        <w:t xml:space="preserve"> Enigszins</w:t>
      </w:r>
    </w:p>
    <w:p w14:paraId="648F6DCE" w14:textId="77777777" w:rsidR="002B7D22" w:rsidRDefault="004723F8">
      <w:r>
        <w:t>☐</w:t>
      </w:r>
      <w:r>
        <w:t xml:space="preserve"> Grotendeels</w:t>
      </w:r>
    </w:p>
    <w:p w14:paraId="648F6DCF" w14:textId="77777777" w:rsidR="002B7D22" w:rsidRDefault="004723F8">
      <w:r>
        <w:t>☐</w:t>
      </w:r>
      <w:r>
        <w:t xml:space="preserve"> Goed</w:t>
      </w:r>
    </w:p>
    <w:p w14:paraId="648F6DD0" w14:textId="77777777" w:rsidR="002B7D22" w:rsidRDefault="004723F8">
      <w:r>
        <w:t xml:space="preserve">X  </w:t>
      </w:r>
      <w:r>
        <w:t>Volledig</w:t>
      </w:r>
    </w:p>
    <w:p w14:paraId="648F6DD1" w14:textId="77777777" w:rsidR="002B7D22" w:rsidRDefault="004723F8">
      <w:r>
        <w:t> </w:t>
      </w:r>
    </w:p>
    <w:p w14:paraId="648F6DD2" w14:textId="77777777" w:rsidR="002B7D22" w:rsidRDefault="004723F8">
      <w:r>
        <w:t> </w:t>
      </w:r>
    </w:p>
    <w:p w14:paraId="648F6DD3" w14:textId="77777777" w:rsidR="002B7D22" w:rsidRDefault="004723F8">
      <w:r>
        <w:t> </w:t>
      </w:r>
    </w:p>
    <w:p w14:paraId="648F6DD4" w14:textId="77777777" w:rsidR="002B7D22" w:rsidRDefault="004723F8">
      <w:r>
        <w:t>2. Afstemming met projectteam en opdrachtgever</w:t>
      </w:r>
    </w:p>
    <w:p w14:paraId="648F6DD5" w14:textId="77777777" w:rsidR="002B7D22" w:rsidRDefault="004723F8">
      <w:r>
        <w:t> </w:t>
      </w:r>
    </w:p>
    <w:p w14:paraId="648F6DD6" w14:textId="77777777" w:rsidR="002B7D22" w:rsidRDefault="004723F8">
      <w:r>
        <w:t>De kandidaat stemt zijn/haar voortgang regelmatig en tijdig af met de projectteamleden en/of opdrachtgever. Problemen worden tijdig benoemd en de consequenties worden hierin herkend.</w:t>
      </w:r>
    </w:p>
    <w:p w14:paraId="648F6DD7" w14:textId="77777777" w:rsidR="002B7D22" w:rsidRDefault="004723F8">
      <w:r>
        <w:t> </w:t>
      </w:r>
    </w:p>
    <w:p w14:paraId="648F6DD8" w14:textId="77777777" w:rsidR="002B7D22" w:rsidRDefault="004723F8">
      <w:r>
        <w:t>Criteria:</w:t>
      </w:r>
    </w:p>
    <w:p w14:paraId="648F6DD9" w14:textId="77777777" w:rsidR="002B7D22" w:rsidRDefault="004723F8">
      <w:r>
        <w:lastRenderedPageBreak/>
        <w:t>• Voortgang regelmatig afstemmen</w:t>
      </w:r>
    </w:p>
    <w:p w14:paraId="648F6DDA" w14:textId="77777777" w:rsidR="002B7D22" w:rsidRDefault="004723F8">
      <w:r>
        <w:t>• Tijdig benoemen van problemen</w:t>
      </w:r>
    </w:p>
    <w:p w14:paraId="648F6DDB" w14:textId="77777777" w:rsidR="002B7D22" w:rsidRDefault="004723F8">
      <w:r>
        <w:t>• Inzicht in gevolgen van problemen</w:t>
      </w:r>
    </w:p>
    <w:p w14:paraId="648F6DDC" w14:textId="77777777" w:rsidR="002B7D22" w:rsidRDefault="004723F8">
      <w:r>
        <w:t> </w:t>
      </w:r>
    </w:p>
    <w:p w14:paraId="648F6DDD" w14:textId="77777777" w:rsidR="002B7D22" w:rsidRDefault="004723F8">
      <w:r>
        <w:t>Beoordelingsopties:</w:t>
      </w:r>
    </w:p>
    <w:p w14:paraId="648F6DDE" w14:textId="77777777" w:rsidR="002B7D22" w:rsidRDefault="004723F8">
      <w:r>
        <w:t>☐</w:t>
      </w:r>
      <w:r>
        <w:t xml:space="preserve"> Niet of nauwelijks</w:t>
      </w:r>
    </w:p>
    <w:p w14:paraId="648F6DDF" w14:textId="77777777" w:rsidR="002B7D22" w:rsidRDefault="004723F8">
      <w:r>
        <w:t>☐</w:t>
      </w:r>
      <w:r>
        <w:t xml:space="preserve"> Enigszins</w:t>
      </w:r>
    </w:p>
    <w:p w14:paraId="648F6DE0" w14:textId="77777777" w:rsidR="002B7D22" w:rsidRDefault="004723F8">
      <w:r>
        <w:t>☐</w:t>
      </w:r>
      <w:r>
        <w:t xml:space="preserve"> Grotendeels</w:t>
      </w:r>
    </w:p>
    <w:p w14:paraId="648F6DE1" w14:textId="77777777" w:rsidR="002B7D22" w:rsidRDefault="004723F8">
      <w:r>
        <w:t>☐</w:t>
      </w:r>
      <w:r>
        <w:t xml:space="preserve"> Goed</w:t>
      </w:r>
    </w:p>
    <w:p w14:paraId="648F6DE2" w14:textId="77777777" w:rsidR="002B7D22" w:rsidRDefault="004723F8">
      <w:r>
        <w:t>X  Volledig</w:t>
      </w:r>
    </w:p>
    <w:p w14:paraId="648F6DE3" w14:textId="77777777" w:rsidR="002B7D22" w:rsidRDefault="004723F8">
      <w:r>
        <w:t> </w:t>
      </w:r>
    </w:p>
    <w:p w14:paraId="648F6DE4" w14:textId="77777777" w:rsidR="002B7D22" w:rsidRDefault="004723F8">
      <w:r>
        <w:t> </w:t>
      </w:r>
    </w:p>
    <w:p w14:paraId="648F6DE5" w14:textId="77777777" w:rsidR="002B7D22" w:rsidRDefault="004723F8">
      <w:r>
        <w:t> </w:t>
      </w:r>
    </w:p>
    <w:p w14:paraId="648F6DE6" w14:textId="77777777" w:rsidR="002B7D22" w:rsidRDefault="004723F8">
      <w:r>
        <w:t>3. Vastleggen van gemaakte afspraken</w:t>
      </w:r>
    </w:p>
    <w:p w14:paraId="648F6DE7" w14:textId="77777777" w:rsidR="002B7D22" w:rsidRDefault="004723F8">
      <w:r>
        <w:t> </w:t>
      </w:r>
    </w:p>
    <w:p w14:paraId="648F6DE8" w14:textId="77777777" w:rsidR="002B7D22" w:rsidRDefault="004723F8">
      <w:r>
        <w:t>Afspraken worden eenduidig vastgelegd. Zaken als actiepunten, tijdsindicatie, verantwoordelijke, opvolging en betrokkenen zijn terug te vinden in de afspraken.</w:t>
      </w:r>
    </w:p>
    <w:p w14:paraId="648F6DE9" w14:textId="77777777" w:rsidR="002B7D22" w:rsidRDefault="004723F8">
      <w:r>
        <w:t> </w:t>
      </w:r>
    </w:p>
    <w:p w14:paraId="648F6DEA" w14:textId="77777777" w:rsidR="002B7D22" w:rsidRDefault="004723F8">
      <w:r>
        <w:t>Criteria:</w:t>
      </w:r>
    </w:p>
    <w:p w14:paraId="648F6DEB" w14:textId="77777777" w:rsidR="002B7D22" w:rsidRDefault="004723F8">
      <w:r>
        <w:t>• Nauwkeurig en tijdig noteren van afspraken</w:t>
      </w:r>
    </w:p>
    <w:p w14:paraId="648F6DEC" w14:textId="77777777" w:rsidR="002B7D22" w:rsidRDefault="004723F8">
      <w:r>
        <w:t xml:space="preserve">• Duidelijkheid over </w:t>
      </w:r>
      <w:r>
        <w:t>verantwoordelijkheden en planning</w:t>
      </w:r>
    </w:p>
    <w:p w14:paraId="648F6DED" w14:textId="77777777" w:rsidR="002B7D22" w:rsidRDefault="004723F8">
      <w:r>
        <w:t>• Actiepunten, tijdsindicatie, verantwoordelijke, opvolging en betrokkenen zijn terug te vinden in de afspraken</w:t>
      </w:r>
    </w:p>
    <w:p w14:paraId="648F6DEE" w14:textId="77777777" w:rsidR="002B7D22" w:rsidRDefault="004723F8">
      <w:r>
        <w:t> </w:t>
      </w:r>
    </w:p>
    <w:p w14:paraId="648F6DEF" w14:textId="77777777" w:rsidR="002B7D22" w:rsidRDefault="004723F8">
      <w:r>
        <w:t>Beoordelingsopties:</w:t>
      </w:r>
    </w:p>
    <w:p w14:paraId="648F6DF0" w14:textId="77777777" w:rsidR="002B7D22" w:rsidRDefault="004723F8">
      <w:r>
        <w:t>☐</w:t>
      </w:r>
      <w:r>
        <w:t xml:space="preserve"> Niet of nauwelijks</w:t>
      </w:r>
    </w:p>
    <w:p w14:paraId="648F6DF1" w14:textId="77777777" w:rsidR="002B7D22" w:rsidRDefault="004723F8">
      <w:r>
        <w:t>☐</w:t>
      </w:r>
      <w:r>
        <w:t xml:space="preserve"> Enigszins</w:t>
      </w:r>
    </w:p>
    <w:p w14:paraId="648F6DF2" w14:textId="77777777" w:rsidR="002B7D22" w:rsidRDefault="004723F8">
      <w:r>
        <w:t>☐</w:t>
      </w:r>
      <w:r>
        <w:t xml:space="preserve"> Grotendeels</w:t>
      </w:r>
    </w:p>
    <w:p w14:paraId="648F6DF3" w14:textId="77777777" w:rsidR="002B7D22" w:rsidRDefault="004723F8">
      <w:r>
        <w:t>X  Goed</w:t>
      </w:r>
    </w:p>
    <w:p w14:paraId="648F6DF4" w14:textId="77777777" w:rsidR="002B7D22" w:rsidRDefault="004723F8">
      <w:r>
        <w:lastRenderedPageBreak/>
        <w:t>☐</w:t>
      </w:r>
      <w:r>
        <w:t xml:space="preserve"> Volledig</w:t>
      </w:r>
    </w:p>
    <w:p w14:paraId="648F6DF5" w14:textId="77777777" w:rsidR="002B7D22" w:rsidRDefault="004723F8">
      <w:r>
        <w:t> </w:t>
      </w:r>
    </w:p>
    <w:p w14:paraId="648F6DF6" w14:textId="77777777" w:rsidR="002B7D22" w:rsidRDefault="004723F8">
      <w:r>
        <w:t> </w:t>
      </w:r>
    </w:p>
    <w:p w14:paraId="648F6DF7" w14:textId="77777777" w:rsidR="002B7D22" w:rsidRDefault="004723F8">
      <w:r>
        <w:t> </w:t>
      </w:r>
    </w:p>
    <w:p w14:paraId="648F6DF8" w14:textId="77777777" w:rsidR="002B7D22" w:rsidRDefault="004723F8">
      <w:r>
        <w:t xml:space="preserve">4. </w:t>
      </w:r>
      <w:r>
        <w:t>Nakomen van gemaakte afspraken</w:t>
      </w:r>
    </w:p>
    <w:p w14:paraId="648F6DF9" w14:textId="77777777" w:rsidR="002B7D22" w:rsidRDefault="004723F8">
      <w:r>
        <w:t> </w:t>
      </w:r>
    </w:p>
    <w:p w14:paraId="648F6DFA" w14:textId="77777777" w:rsidR="002B7D22" w:rsidRDefault="004723F8">
      <w:r>
        <w:t>De kandidaat houdt zich aan de gemaakte afspraken en raadpleegt actief planning en gemaakte afspraken.</w:t>
      </w:r>
    </w:p>
    <w:p w14:paraId="648F6DFB" w14:textId="77777777" w:rsidR="002B7D22" w:rsidRDefault="004723F8">
      <w:r>
        <w:t> </w:t>
      </w:r>
    </w:p>
    <w:p w14:paraId="648F6DFC" w14:textId="77777777" w:rsidR="002B7D22" w:rsidRDefault="004723F8">
      <w:r>
        <w:t>Criteria:</w:t>
      </w:r>
    </w:p>
    <w:p w14:paraId="648F6DFD" w14:textId="77777777" w:rsidR="002B7D22" w:rsidRDefault="004723F8">
      <w:r>
        <w:t>• Nakomen van deadlines en afspraken</w:t>
      </w:r>
    </w:p>
    <w:p w14:paraId="648F6DFE" w14:textId="77777777" w:rsidR="002B7D22" w:rsidRDefault="004723F8">
      <w:r>
        <w:t>• Regelmatig raadplegen van planning</w:t>
      </w:r>
    </w:p>
    <w:p w14:paraId="648F6DFF" w14:textId="77777777" w:rsidR="002B7D22" w:rsidRDefault="004723F8">
      <w:r>
        <w:t>• Proactief opvolgen van taken</w:t>
      </w:r>
    </w:p>
    <w:p w14:paraId="648F6E00" w14:textId="77777777" w:rsidR="002B7D22" w:rsidRDefault="004723F8">
      <w:r>
        <w:t> </w:t>
      </w:r>
    </w:p>
    <w:p w14:paraId="648F6E01" w14:textId="77777777" w:rsidR="002B7D22" w:rsidRDefault="004723F8">
      <w:r>
        <w:t>Beoordelingsopties:</w:t>
      </w:r>
    </w:p>
    <w:p w14:paraId="648F6E02" w14:textId="77777777" w:rsidR="002B7D22" w:rsidRDefault="004723F8">
      <w:r>
        <w:t>☐</w:t>
      </w:r>
      <w:r>
        <w:t xml:space="preserve"> Niet of nauwelijks</w:t>
      </w:r>
    </w:p>
    <w:p w14:paraId="648F6E03" w14:textId="77777777" w:rsidR="002B7D22" w:rsidRDefault="004723F8">
      <w:r>
        <w:t>☐</w:t>
      </w:r>
      <w:r>
        <w:t xml:space="preserve"> Enigszins</w:t>
      </w:r>
    </w:p>
    <w:p w14:paraId="648F6E04" w14:textId="77777777" w:rsidR="002B7D22" w:rsidRDefault="004723F8">
      <w:r>
        <w:t>☐</w:t>
      </w:r>
      <w:r>
        <w:t xml:space="preserve"> Grotendeels</w:t>
      </w:r>
    </w:p>
    <w:p w14:paraId="648F6E05" w14:textId="77777777" w:rsidR="002B7D22" w:rsidRDefault="004723F8">
      <w:r>
        <w:t>☐</w:t>
      </w:r>
      <w:r>
        <w:t xml:space="preserve"> Goed</w:t>
      </w:r>
    </w:p>
    <w:p w14:paraId="648F6E06" w14:textId="77777777" w:rsidR="002B7D22" w:rsidRDefault="004723F8">
      <w:r>
        <w:t>X  Volledig</w:t>
      </w:r>
    </w:p>
    <w:p w14:paraId="648F6E07" w14:textId="77777777" w:rsidR="002B7D22" w:rsidRDefault="004723F8">
      <w:r>
        <w:t> </w:t>
      </w:r>
    </w:p>
    <w:p w14:paraId="648F6E08" w14:textId="77777777" w:rsidR="002B7D22" w:rsidRDefault="004723F8">
      <w:r>
        <w:t> </w:t>
      </w:r>
    </w:p>
    <w:p w14:paraId="648F6E09" w14:textId="77777777" w:rsidR="002B7D22" w:rsidRDefault="004723F8">
      <w:r>
        <w:t>Aanvullend:</w:t>
      </w:r>
    </w:p>
    <w:p w14:paraId="648F6E0A" w14:textId="77777777" w:rsidR="002B7D22" w:rsidRDefault="004723F8">
      <w:r>
        <w:t xml:space="preserve">Christian heeft zich getoond als een goede en gemotiveerde </w:t>
      </w:r>
      <w:proofErr w:type="spellStart"/>
      <w:r>
        <w:t>developer</w:t>
      </w:r>
      <w:proofErr w:type="spellEnd"/>
      <w:r>
        <w:t xml:space="preserve">. In het begin van de stage was hij wat stil en wellicht wat verlegen, maar dat is </w:t>
      </w:r>
      <w:r>
        <w:t>gaande weg verbeterd. Bij ieder overleg heeft hij goede toevoegingen ingebracht. Altijd nog een “nog 1 vraagje”, gevolgd door nog 3 vragen, maar dat is alleen maar lovenswaardig. Ook technisch heeft hij getoond dat hij de vaardigheden heeft om een goede ontwikkelaar te worden.</w:t>
      </w:r>
    </w:p>
    <w:p w14:paraId="648F6E0B" w14:textId="77777777" w:rsidR="002B7D22" w:rsidRDefault="002B7D22"/>
    <w:sectPr w:rsidR="002B7D22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F6DC4" w14:textId="77777777" w:rsidR="004723F8" w:rsidRDefault="004723F8">
      <w:pPr>
        <w:spacing w:after="0" w:line="240" w:lineRule="auto"/>
      </w:pPr>
      <w:r>
        <w:separator/>
      </w:r>
    </w:p>
  </w:endnote>
  <w:endnote w:type="continuationSeparator" w:id="0">
    <w:p w14:paraId="648F6DC6" w14:textId="77777777" w:rsidR="004723F8" w:rsidRDefault="00472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F6DC0" w14:textId="77777777" w:rsidR="004723F8" w:rsidRDefault="004723F8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48F6DC2" w14:textId="77777777" w:rsidR="004723F8" w:rsidRDefault="004723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B7D22"/>
    <w:rsid w:val="002B7D22"/>
    <w:rsid w:val="004723F8"/>
    <w:rsid w:val="00CB5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F6DC0"/>
  <w15:docId w15:val="{E1494054-4653-488B-9E1E-1C4B77D8F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nl-NL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suppressAutoHyphens/>
    </w:pPr>
  </w:style>
  <w:style w:type="paragraph" w:styleId="Kop1">
    <w:name w:val="heading 1"/>
    <w:basedOn w:val="Standaard"/>
    <w:next w:val="Standaard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Kop2">
    <w:name w:val="heading 2"/>
    <w:basedOn w:val="Standaard"/>
    <w:next w:val="Standaard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Kop3">
    <w:name w:val="heading 3"/>
    <w:basedOn w:val="Standaard"/>
    <w:next w:val="Standaard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Kop4">
    <w:name w:val="heading 4"/>
    <w:basedOn w:val="Standaard"/>
    <w:next w:val="Standaard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Kop7">
    <w:name w:val="heading 7"/>
    <w:basedOn w:val="Standaard"/>
    <w:next w:val="Standaard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Kop8">
    <w:name w:val="heading 8"/>
    <w:basedOn w:val="Standaard"/>
    <w:next w:val="Standaard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Kop9">
    <w:name w:val="heading 9"/>
    <w:basedOn w:val="Standaard"/>
    <w:next w:val="Standaard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Kop2Char">
    <w:name w:val="Kop 2 Char"/>
    <w:basedOn w:val="Standaardalinea-lettertype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Kop3Char">
    <w:name w:val="Kop 3 Char"/>
    <w:basedOn w:val="Standaardalinea-lettertype"/>
    <w:rPr>
      <w:rFonts w:eastAsia="Times New Roman" w:cs="Times New Roman"/>
      <w:color w:val="0F4761"/>
      <w:sz w:val="28"/>
      <w:szCs w:val="28"/>
    </w:rPr>
  </w:style>
  <w:style w:type="character" w:customStyle="1" w:styleId="Kop4Char">
    <w:name w:val="Kop 4 Char"/>
    <w:basedOn w:val="Standaardalinea-lettertype"/>
    <w:rPr>
      <w:rFonts w:eastAsia="Times New Roman" w:cs="Times New Roman"/>
      <w:i/>
      <w:iCs/>
      <w:color w:val="0F4761"/>
    </w:rPr>
  </w:style>
  <w:style w:type="character" w:customStyle="1" w:styleId="Kop5Char">
    <w:name w:val="Kop 5 Char"/>
    <w:basedOn w:val="Standaardalinea-lettertype"/>
    <w:rPr>
      <w:rFonts w:eastAsia="Times New Roman" w:cs="Times New Roman"/>
      <w:color w:val="0F4761"/>
    </w:rPr>
  </w:style>
  <w:style w:type="character" w:customStyle="1" w:styleId="Kop6Char">
    <w:name w:val="Kop 6 Char"/>
    <w:basedOn w:val="Standaardalinea-lettertype"/>
    <w:rPr>
      <w:rFonts w:eastAsia="Times New Roman" w:cs="Times New Roman"/>
      <w:i/>
      <w:iCs/>
      <w:color w:val="595959"/>
    </w:rPr>
  </w:style>
  <w:style w:type="character" w:customStyle="1" w:styleId="Kop7Char">
    <w:name w:val="Kop 7 Char"/>
    <w:basedOn w:val="Standaardalinea-lettertype"/>
    <w:rPr>
      <w:rFonts w:eastAsia="Times New Roman" w:cs="Times New Roman"/>
      <w:color w:val="595959"/>
    </w:rPr>
  </w:style>
  <w:style w:type="character" w:customStyle="1" w:styleId="Kop8Char">
    <w:name w:val="Kop 8 Char"/>
    <w:basedOn w:val="Standaardalinea-lettertype"/>
    <w:rPr>
      <w:rFonts w:eastAsia="Times New Roman" w:cs="Times New Roman"/>
      <w:i/>
      <w:iCs/>
      <w:color w:val="272727"/>
    </w:rPr>
  </w:style>
  <w:style w:type="character" w:customStyle="1" w:styleId="Kop9Char">
    <w:name w:val="Kop 9 Char"/>
    <w:basedOn w:val="Standaardalinea-lettertype"/>
    <w:rPr>
      <w:rFonts w:eastAsia="Times New Roman" w:cs="Times New Roman"/>
      <w:color w:val="272727"/>
    </w:rPr>
  </w:style>
  <w:style w:type="paragraph" w:styleId="Titel">
    <w:name w:val="Title"/>
    <w:basedOn w:val="Standaard"/>
    <w:next w:val="Standaard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elChar">
    <w:name w:val="Titel Char"/>
    <w:basedOn w:val="Standaardalinea-lettertype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Ondertitel">
    <w:name w:val="Subtitle"/>
    <w:basedOn w:val="Standaard"/>
    <w:next w:val="Standaard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rPr>
      <w:rFonts w:eastAsia="Times New Roman" w:cs="Times New Roman"/>
      <w:color w:val="595959"/>
      <w:spacing w:val="15"/>
      <w:sz w:val="28"/>
      <w:szCs w:val="28"/>
    </w:rPr>
  </w:style>
  <w:style w:type="paragraph" w:styleId="Citaat">
    <w:name w:val="Quote"/>
    <w:basedOn w:val="Standaard"/>
    <w:next w:val="Standaard"/>
    <w:pPr>
      <w:spacing w:before="160"/>
      <w:jc w:val="center"/>
    </w:pPr>
    <w:rPr>
      <w:i/>
      <w:iCs/>
      <w:color w:val="404040"/>
    </w:rPr>
  </w:style>
  <w:style w:type="character" w:customStyle="1" w:styleId="CitaatChar">
    <w:name w:val="Citaat Char"/>
    <w:basedOn w:val="Standaardalinea-lettertype"/>
    <w:rPr>
      <w:i/>
      <w:iCs/>
      <w:color w:val="404040"/>
    </w:rPr>
  </w:style>
  <w:style w:type="paragraph" w:styleId="Lijstalinea">
    <w:name w:val="List Paragraph"/>
    <w:basedOn w:val="Standaard"/>
    <w:pPr>
      <w:ind w:left="720"/>
      <w:contextualSpacing/>
    </w:pPr>
  </w:style>
  <w:style w:type="character" w:styleId="Intensievebenadrukking">
    <w:name w:val="Intense Emphasis"/>
    <w:basedOn w:val="Standaardalinea-lettertype"/>
    <w:rPr>
      <w:i/>
      <w:iCs/>
      <w:color w:val="0F4761"/>
    </w:rPr>
  </w:style>
  <w:style w:type="paragraph" w:styleId="Duidelijkcitaat">
    <w:name w:val="Intense Quote"/>
    <w:basedOn w:val="Standaard"/>
    <w:next w:val="Standaar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DuidelijkcitaatChar">
    <w:name w:val="Duidelijk citaat Char"/>
    <w:basedOn w:val="Standaardalinea-lettertype"/>
    <w:rPr>
      <w:i/>
      <w:iCs/>
      <w:color w:val="0F4761"/>
    </w:rPr>
  </w:style>
  <w:style w:type="character" w:styleId="Intensieveverwijzing">
    <w:name w:val="Intense Reference"/>
    <w:basedOn w:val="Standaardalinea-lettertype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343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Wijnen</dc:creator>
  <dc:description/>
  <cp:lastModifiedBy>Mike Wijnen</cp:lastModifiedBy>
  <cp:revision>2</cp:revision>
  <dcterms:created xsi:type="dcterms:W3CDTF">2025-10-03T12:32:00Z</dcterms:created>
  <dcterms:modified xsi:type="dcterms:W3CDTF">2025-10-03T12:32:00Z</dcterms:modified>
</cp:coreProperties>
</file>